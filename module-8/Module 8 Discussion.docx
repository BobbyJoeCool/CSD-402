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FC13" w14:textId="01A3FEBD" w:rsidR="00B54BB0" w:rsidRDefault="004C2777" w:rsidP="004C2777">
      <w:pPr>
        <w:pStyle w:val="Heading1"/>
        <w:jc w:val="center"/>
      </w:pPr>
      <w:r>
        <w:t xml:space="preserve">Module </w:t>
      </w:r>
      <w:r w:rsidR="00BB214F">
        <w:t>8</w:t>
      </w:r>
      <w:r>
        <w:t xml:space="preserve"> Discussion</w:t>
      </w:r>
    </w:p>
    <w:p w14:paraId="05801C47" w14:textId="3B3E4D64" w:rsidR="004C2777" w:rsidRDefault="00BB214F" w:rsidP="004C2777">
      <w:pPr>
        <w:pStyle w:val="Heading2"/>
        <w:rPr>
          <w:rStyle w:val="IntenseReference"/>
        </w:rPr>
      </w:pPr>
      <w:r>
        <w:rPr>
          <w:rStyle w:val="IntenseReference"/>
        </w:rPr>
        <w:t>Inheritance</w:t>
      </w:r>
    </w:p>
    <w:p w14:paraId="1EC98C30" w14:textId="77777777" w:rsidR="004C2777" w:rsidRDefault="004C2777" w:rsidP="004C2777">
      <w:pPr>
        <w:rPr>
          <w:rStyle w:val="IntenseReference"/>
        </w:rPr>
      </w:pPr>
      <w:r>
        <w:rPr>
          <w:rStyle w:val="IntenseReference"/>
        </w:rPr>
        <w:t>What:</w:t>
      </w:r>
    </w:p>
    <w:p w14:paraId="762431AD" w14:textId="6196B26B" w:rsidR="00BB214F" w:rsidRDefault="00BB214F" w:rsidP="00BB214F">
      <w:r>
        <w:t>I</w:t>
      </w:r>
      <w:r>
        <w:t>nheritance is an object-oriented mechanism that allows one class (subclass) to acquire the fields and methods of another class (superclass).</w:t>
      </w:r>
      <w:r>
        <w:t xml:space="preserve"> </w:t>
      </w:r>
      <w:r>
        <w:t xml:space="preserve">It establishes an </w:t>
      </w:r>
      <w:proofErr w:type="spellStart"/>
      <w:r>
        <w:t>is</w:t>
      </w:r>
      <w:proofErr w:type="spellEnd"/>
      <w:r>
        <w:t>-a relationship between classes and promotes hierarchical classification.</w:t>
      </w:r>
    </w:p>
    <w:p w14:paraId="44CDE660" w14:textId="3C38F9C7" w:rsidR="00BB214F" w:rsidRDefault="00BB214F" w:rsidP="00BB214F">
      <w:r>
        <w:t>Example relationship:</w:t>
      </w:r>
    </w:p>
    <w:p w14:paraId="2083CAA1" w14:textId="76A17E1C" w:rsidR="00BB214F" w:rsidRDefault="00BB214F" w:rsidP="00BB214F">
      <w:pPr>
        <w:pStyle w:val="ListParagraph"/>
        <w:numPr>
          <w:ilvl w:val="0"/>
          <w:numId w:val="1"/>
        </w:numPr>
      </w:pPr>
      <w:r>
        <w:t>`</w:t>
      </w:r>
      <w:r>
        <w:t>Dog</w:t>
      </w:r>
      <w:r>
        <w:t>`</w:t>
      </w:r>
      <w:r>
        <w:t xml:space="preserve"> is an </w:t>
      </w:r>
      <w:r>
        <w:t>`</w:t>
      </w:r>
      <w:r>
        <w:t>Animal</w:t>
      </w:r>
      <w:r>
        <w:t>`</w:t>
      </w:r>
    </w:p>
    <w:p w14:paraId="416B7C10" w14:textId="5E2271D9" w:rsidR="00BB214F" w:rsidRDefault="00BB214F" w:rsidP="00BB214F">
      <w:pPr>
        <w:pStyle w:val="ListParagraph"/>
        <w:numPr>
          <w:ilvl w:val="0"/>
          <w:numId w:val="1"/>
        </w:numPr>
      </w:pPr>
      <w:r>
        <w:t>`</w:t>
      </w:r>
      <w:proofErr w:type="spellStart"/>
      <w:r>
        <w:t>SavingsAccount</w:t>
      </w:r>
      <w:proofErr w:type="spellEnd"/>
      <w:r>
        <w:t>`</w:t>
      </w:r>
      <w:r>
        <w:t xml:space="preserve"> is an </w:t>
      </w:r>
      <w:r>
        <w:t>`</w:t>
      </w:r>
      <w:r>
        <w:t>Account</w:t>
      </w:r>
      <w:r>
        <w:t>`</w:t>
      </w:r>
    </w:p>
    <w:p w14:paraId="542CC80A" w14:textId="6CDEFBB7" w:rsidR="004C2777" w:rsidRDefault="004C2777" w:rsidP="00BB214F">
      <w:pPr>
        <w:rPr>
          <w:rStyle w:val="IntenseReference"/>
        </w:rPr>
      </w:pPr>
      <w:r>
        <w:rPr>
          <w:rStyle w:val="IntenseReference"/>
        </w:rPr>
        <w:t>How:</w:t>
      </w:r>
    </w:p>
    <w:p w14:paraId="5B57E056" w14:textId="2077F054" w:rsidR="00BB214F" w:rsidRDefault="00BB214F" w:rsidP="004C2777">
      <w:r w:rsidRPr="00BB214F">
        <w:t xml:space="preserve">In Java, inheritance is implemented using the </w:t>
      </w:r>
      <w:r>
        <w:t>`</w:t>
      </w:r>
      <w:r w:rsidRPr="00BB214F">
        <w:t>extends</w:t>
      </w:r>
      <w:r>
        <w:t>`</w:t>
      </w:r>
      <w:r w:rsidRPr="00BB214F">
        <w:t xml:space="preserve"> keyword.</w:t>
      </w:r>
    </w:p>
    <w:p w14:paraId="5E67DDC0" w14:textId="77777777" w:rsidR="00BB214F" w:rsidRDefault="00BB214F" w:rsidP="00BB214F">
      <w:r>
        <w:t>class Animal {</w:t>
      </w:r>
    </w:p>
    <w:p w14:paraId="51B30835" w14:textId="77777777" w:rsidR="00BB214F" w:rsidRDefault="00BB214F" w:rsidP="00BB214F">
      <w:r>
        <w:t xml:space="preserve">    protected String </w:t>
      </w:r>
      <w:proofErr w:type="gramStart"/>
      <w:r>
        <w:t>name;</w:t>
      </w:r>
      <w:proofErr w:type="gramEnd"/>
    </w:p>
    <w:p w14:paraId="5C4EC3F3" w14:textId="77777777" w:rsidR="00BB214F" w:rsidRDefault="00BB214F" w:rsidP="00BB214F"/>
    <w:p w14:paraId="54C0344B" w14:textId="77777777" w:rsidR="00BB214F" w:rsidRDefault="00BB214F" w:rsidP="00BB214F">
      <w:r>
        <w:t xml:space="preserve">    public </w:t>
      </w:r>
      <w:proofErr w:type="gramStart"/>
      <w:r>
        <w:t>Animal(</w:t>
      </w:r>
      <w:proofErr w:type="gramEnd"/>
      <w:r>
        <w:t>String name) {</w:t>
      </w:r>
    </w:p>
    <w:p w14:paraId="6CA2F41D" w14:textId="77777777" w:rsidR="00BB214F" w:rsidRDefault="00BB214F" w:rsidP="00BB214F">
      <w:r>
        <w:t xml:space="preserve">        this.name = </w:t>
      </w:r>
      <w:proofErr w:type="gramStart"/>
      <w:r>
        <w:t>name;</w:t>
      </w:r>
      <w:proofErr w:type="gramEnd"/>
    </w:p>
    <w:p w14:paraId="427BF8B1" w14:textId="77777777" w:rsidR="00BB214F" w:rsidRDefault="00BB214F" w:rsidP="00BB214F">
      <w:r>
        <w:t xml:space="preserve">    }</w:t>
      </w:r>
    </w:p>
    <w:p w14:paraId="29007764" w14:textId="77777777" w:rsidR="00BB214F" w:rsidRDefault="00BB214F" w:rsidP="00BB214F"/>
    <w:p w14:paraId="11F1100C" w14:textId="77777777" w:rsidR="00BB214F" w:rsidRDefault="00BB214F" w:rsidP="00BB214F">
      <w:r>
        <w:t xml:space="preserve">    public void </w:t>
      </w:r>
      <w:proofErr w:type="gramStart"/>
      <w:r>
        <w:t>speak(</w:t>
      </w:r>
      <w:proofErr w:type="gramEnd"/>
      <w:r>
        <w:t>) {</w:t>
      </w:r>
    </w:p>
    <w:p w14:paraId="6801523B" w14:textId="77777777" w:rsidR="00BB214F" w:rsidRDefault="00BB214F" w:rsidP="00BB214F">
      <w:r>
        <w:t xml:space="preserve">        </w:t>
      </w:r>
      <w:proofErr w:type="spellStart"/>
      <w:r>
        <w:t>System.out.println</w:t>
      </w:r>
      <w:proofErr w:type="spellEnd"/>
      <w:r>
        <w:t>("The animal makes a sound."</w:t>
      </w:r>
      <w:proofErr w:type="gramStart"/>
      <w:r>
        <w:t>);</w:t>
      </w:r>
      <w:proofErr w:type="gramEnd"/>
    </w:p>
    <w:p w14:paraId="15BC9247" w14:textId="77777777" w:rsidR="00BB214F" w:rsidRDefault="00BB214F" w:rsidP="00BB214F">
      <w:r>
        <w:t xml:space="preserve">    }</w:t>
      </w:r>
    </w:p>
    <w:p w14:paraId="7E447665" w14:textId="77777777" w:rsidR="00BB214F" w:rsidRDefault="00BB214F" w:rsidP="00BB214F">
      <w:r>
        <w:t>}</w:t>
      </w:r>
    </w:p>
    <w:p w14:paraId="237F0145" w14:textId="77777777" w:rsidR="00BB214F" w:rsidRDefault="00BB214F" w:rsidP="00BB214F"/>
    <w:p w14:paraId="5A608237" w14:textId="6C366975" w:rsidR="00BB214F" w:rsidRDefault="00BB214F" w:rsidP="00BB214F">
      <w:r>
        <w:t xml:space="preserve">class Dog extends Animal </w:t>
      </w:r>
      <w:proofErr w:type="gramStart"/>
      <w:r>
        <w:t>{</w:t>
      </w:r>
      <w:r>
        <w:t xml:space="preserve">  /</w:t>
      </w:r>
      <w:proofErr w:type="gramEnd"/>
      <w:r>
        <w:t>/ extends creates the subclass relationship</w:t>
      </w:r>
    </w:p>
    <w:p w14:paraId="43706321" w14:textId="77777777" w:rsidR="00BB214F" w:rsidRDefault="00BB214F" w:rsidP="00BB214F"/>
    <w:p w14:paraId="4997B916" w14:textId="77777777" w:rsidR="00BB214F" w:rsidRDefault="00BB214F" w:rsidP="00BB214F">
      <w:r>
        <w:t xml:space="preserve">    public </w:t>
      </w:r>
      <w:proofErr w:type="gramStart"/>
      <w:r>
        <w:t>Dog(</w:t>
      </w:r>
      <w:proofErr w:type="gramEnd"/>
      <w:r>
        <w:t>String name) {</w:t>
      </w:r>
    </w:p>
    <w:p w14:paraId="5CA46180" w14:textId="6ED23803" w:rsidR="00BB214F" w:rsidRDefault="00BB214F" w:rsidP="00BB214F">
      <w:r>
        <w:lastRenderedPageBreak/>
        <w:t xml:space="preserve">        super(name); // </w:t>
      </w:r>
      <w:r>
        <w:t>calls the</w:t>
      </w:r>
      <w:r>
        <w:t xml:space="preserve"> parent constructor</w:t>
      </w:r>
    </w:p>
    <w:p w14:paraId="293D438B" w14:textId="77777777" w:rsidR="00BB214F" w:rsidRDefault="00BB214F" w:rsidP="00BB214F">
      <w:r>
        <w:t xml:space="preserve">    }</w:t>
      </w:r>
    </w:p>
    <w:p w14:paraId="2E54EF62" w14:textId="77777777" w:rsidR="00BB214F" w:rsidRDefault="00BB214F" w:rsidP="00BB214F"/>
    <w:p w14:paraId="0B704BCF" w14:textId="2000BC91" w:rsidR="00BB214F" w:rsidRDefault="00BB214F" w:rsidP="00BB214F">
      <w:r>
        <w:t xml:space="preserve">    @Override</w:t>
      </w:r>
      <w:r>
        <w:t xml:space="preserve">. // ensures the child (Dog) uses this method to `speak` </w:t>
      </w:r>
    </w:p>
    <w:p w14:paraId="6E19096E" w14:textId="77777777" w:rsidR="00BB214F" w:rsidRDefault="00BB214F" w:rsidP="00BB214F">
      <w:r>
        <w:t xml:space="preserve">    public void </w:t>
      </w:r>
      <w:proofErr w:type="gramStart"/>
      <w:r>
        <w:t>speak(</w:t>
      </w:r>
      <w:proofErr w:type="gramEnd"/>
      <w:r>
        <w:t>) {</w:t>
      </w:r>
    </w:p>
    <w:p w14:paraId="518BBADE" w14:textId="77777777" w:rsidR="00BB214F" w:rsidRDefault="00BB214F" w:rsidP="00BB214F">
      <w:r>
        <w:t xml:space="preserve">        </w:t>
      </w:r>
      <w:proofErr w:type="spellStart"/>
      <w:r>
        <w:t>System.out.println</w:t>
      </w:r>
      <w:proofErr w:type="spellEnd"/>
      <w:r>
        <w:t>(this.name + " says: Woof!"</w:t>
      </w:r>
      <w:proofErr w:type="gramStart"/>
      <w:r>
        <w:t>);</w:t>
      </w:r>
      <w:proofErr w:type="gramEnd"/>
    </w:p>
    <w:p w14:paraId="788CC4DD" w14:textId="77777777" w:rsidR="00BB214F" w:rsidRDefault="00BB214F" w:rsidP="00BB214F">
      <w:r>
        <w:t xml:space="preserve">    }</w:t>
      </w:r>
    </w:p>
    <w:p w14:paraId="52B5A75A" w14:textId="4B6959E8" w:rsidR="00BB214F" w:rsidRDefault="00BB214F" w:rsidP="00BB214F">
      <w:r>
        <w:t>}</w:t>
      </w:r>
    </w:p>
    <w:p w14:paraId="6E8D59F0" w14:textId="68568C79" w:rsidR="004C2777" w:rsidRDefault="004C2777" w:rsidP="004C2777">
      <w:pPr>
        <w:rPr>
          <w:rStyle w:val="IntenseReference"/>
        </w:rPr>
      </w:pPr>
      <w:r>
        <w:rPr>
          <w:rStyle w:val="IntenseReference"/>
        </w:rPr>
        <w:t>Why:</w:t>
      </w:r>
    </w:p>
    <w:p w14:paraId="130D1071" w14:textId="732B0844" w:rsidR="00BB214F" w:rsidRDefault="00BB214F" w:rsidP="00BB214F">
      <w:r>
        <w:t>I</w:t>
      </w:r>
      <w:r>
        <w:t>nheritance is used to:</w:t>
      </w:r>
    </w:p>
    <w:p w14:paraId="684CB0D2" w14:textId="54E91A41" w:rsidR="00BB214F" w:rsidRDefault="00BB214F" w:rsidP="00BB214F">
      <w:pPr>
        <w:pStyle w:val="ListParagraph"/>
        <w:numPr>
          <w:ilvl w:val="0"/>
          <w:numId w:val="2"/>
        </w:numPr>
      </w:pPr>
      <w:r>
        <w:t>Eliminate duplicated code</w:t>
      </w:r>
    </w:p>
    <w:p w14:paraId="63749B84" w14:textId="0DA10BB4" w:rsidR="00BB214F" w:rsidRDefault="00BB214F" w:rsidP="00BB214F">
      <w:pPr>
        <w:pStyle w:val="ListParagraph"/>
        <w:numPr>
          <w:ilvl w:val="0"/>
          <w:numId w:val="2"/>
        </w:numPr>
      </w:pPr>
      <w:r>
        <w:t>Model real-world hierarchies</w:t>
      </w:r>
    </w:p>
    <w:p w14:paraId="238603C7" w14:textId="764AB4EE" w:rsidR="00BB214F" w:rsidRDefault="00BB214F" w:rsidP="00BB214F">
      <w:pPr>
        <w:pStyle w:val="ListParagraph"/>
        <w:numPr>
          <w:ilvl w:val="0"/>
          <w:numId w:val="2"/>
        </w:numPr>
      </w:pPr>
      <w:r>
        <w:t>Enable polymorphism</w:t>
      </w:r>
    </w:p>
    <w:p w14:paraId="5D1468DB" w14:textId="2B0C05AC" w:rsidR="00BB214F" w:rsidRDefault="00BB214F" w:rsidP="00BB214F">
      <w:pPr>
        <w:pStyle w:val="ListParagraph"/>
        <w:numPr>
          <w:ilvl w:val="0"/>
          <w:numId w:val="2"/>
        </w:numPr>
      </w:pPr>
      <w:r>
        <w:t>Improve maintainability</w:t>
      </w:r>
    </w:p>
    <w:p w14:paraId="4DA73C70" w14:textId="2CC3C9AD" w:rsidR="004C2777" w:rsidRPr="004C2777" w:rsidRDefault="00BB214F" w:rsidP="00BB214F">
      <w:r>
        <w:t>Without inheritance, shared behavior would have to be rewritten across classes, increasing redundancy and coupling.</w:t>
      </w:r>
      <w:r>
        <w:t xml:space="preserve"> </w:t>
      </w:r>
      <w:r>
        <w:t>Inheritance also enables method overriding, which is foundational for runtime polymorphism.</w:t>
      </w:r>
    </w:p>
    <w:p w14:paraId="1CA39504" w14:textId="77777777" w:rsidR="00BB214F" w:rsidRPr="00BB214F" w:rsidRDefault="00BB214F" w:rsidP="00BB214F">
      <w:pPr>
        <w:rPr>
          <w:rFonts w:asciiTheme="majorHAnsi" w:eastAsiaTheme="majorEastAsia" w:hAnsiTheme="majorHAnsi" w:cstheme="majorBidi"/>
          <w:b/>
          <w:bCs/>
          <w:smallCaps/>
          <w:color w:val="0F4761" w:themeColor="accent1" w:themeShade="BF"/>
          <w:spacing w:val="5"/>
          <w:sz w:val="32"/>
          <w:szCs w:val="32"/>
        </w:rPr>
      </w:pPr>
      <w:r w:rsidRPr="00BB214F">
        <w:rPr>
          <w:rFonts w:asciiTheme="majorHAnsi" w:eastAsiaTheme="majorEastAsia" w:hAnsiTheme="majorHAnsi" w:cstheme="majorBidi"/>
          <w:b/>
          <w:bCs/>
          <w:smallCaps/>
          <w:color w:val="0F4761" w:themeColor="accent1" w:themeShade="BF"/>
          <w:spacing w:val="5"/>
          <w:sz w:val="32"/>
          <w:szCs w:val="32"/>
        </w:rPr>
        <w:t>Polymorphism</w:t>
      </w:r>
    </w:p>
    <w:p w14:paraId="77A865B0" w14:textId="77777777" w:rsidR="00BB214F" w:rsidRDefault="00BB214F" w:rsidP="00BB214F">
      <w:pPr>
        <w:rPr>
          <w:rStyle w:val="IntenseReference"/>
        </w:rPr>
      </w:pPr>
      <w:r>
        <w:rPr>
          <w:rStyle w:val="IntenseReference"/>
        </w:rPr>
        <w:t>What:</w:t>
      </w:r>
    </w:p>
    <w:p w14:paraId="4F07E596" w14:textId="19C7A305" w:rsidR="00BB214F" w:rsidRDefault="00BB214F" w:rsidP="00BB214F">
      <w:r>
        <w:t>Polymorphism allows objects of different classes to be treated as objects of a common superclass.</w:t>
      </w:r>
      <w:r>
        <w:t xml:space="preserve"> </w:t>
      </w:r>
      <w:r>
        <w:t>It enables one interface, many implementations.</w:t>
      </w:r>
      <w:r>
        <w:t xml:space="preserve"> </w:t>
      </w:r>
      <w:r>
        <w:t>In Java, polymorphism is primarily achieved through:</w:t>
      </w:r>
    </w:p>
    <w:p w14:paraId="7154A36E" w14:textId="344BB95E" w:rsidR="00BB214F" w:rsidRDefault="00BB214F" w:rsidP="00BB214F">
      <w:pPr>
        <w:pStyle w:val="ListParagraph"/>
        <w:numPr>
          <w:ilvl w:val="0"/>
          <w:numId w:val="3"/>
        </w:numPr>
      </w:pPr>
      <w:r>
        <w:t>Method overriding (runtime polymorphism)</w:t>
      </w:r>
    </w:p>
    <w:p w14:paraId="570E94E4" w14:textId="77777777" w:rsidR="00BB214F" w:rsidRDefault="00BB214F" w:rsidP="00BB214F">
      <w:pPr>
        <w:pStyle w:val="ListParagraph"/>
        <w:numPr>
          <w:ilvl w:val="0"/>
          <w:numId w:val="3"/>
        </w:numPr>
      </w:pPr>
      <w:r>
        <w:t>Interfaces</w:t>
      </w:r>
    </w:p>
    <w:p w14:paraId="6E685325" w14:textId="77777777" w:rsidR="00BB214F" w:rsidRDefault="00BB214F" w:rsidP="00BB214F">
      <w:pPr>
        <w:pStyle w:val="ListParagraph"/>
        <w:numPr>
          <w:ilvl w:val="0"/>
          <w:numId w:val="3"/>
        </w:numPr>
      </w:pPr>
      <w:r>
        <w:t>Abstract classes</w:t>
      </w:r>
    </w:p>
    <w:p w14:paraId="713D45B0" w14:textId="58131062" w:rsidR="00BB214F" w:rsidRDefault="00BB214F" w:rsidP="00BB214F">
      <w:pPr>
        <w:rPr>
          <w:rStyle w:val="IntenseReference"/>
        </w:rPr>
      </w:pPr>
      <w:r>
        <w:rPr>
          <w:rStyle w:val="IntenseReference"/>
        </w:rPr>
        <w:t>How:</w:t>
      </w:r>
    </w:p>
    <w:p w14:paraId="5E42F42C" w14:textId="77777777" w:rsidR="00BB214F" w:rsidRDefault="00BB214F" w:rsidP="00BB214F">
      <w:r>
        <w:t>Polymorphism occurs when a superclass reference points to a subclass object.</w:t>
      </w:r>
    </w:p>
    <w:p w14:paraId="539FA49D" w14:textId="77777777" w:rsidR="00BB214F" w:rsidRDefault="00BB214F" w:rsidP="00BB214F">
      <w:r>
        <w:t>class Animal {</w:t>
      </w:r>
    </w:p>
    <w:p w14:paraId="2E7AFF97" w14:textId="77777777" w:rsidR="00BB214F" w:rsidRDefault="00BB214F" w:rsidP="00BB214F">
      <w:r>
        <w:lastRenderedPageBreak/>
        <w:t xml:space="preserve">    public void </w:t>
      </w:r>
      <w:proofErr w:type="gramStart"/>
      <w:r>
        <w:t>speak(</w:t>
      </w:r>
      <w:proofErr w:type="gramEnd"/>
      <w:r>
        <w:t>) {</w:t>
      </w:r>
    </w:p>
    <w:p w14:paraId="3FAC148E" w14:textId="77777777" w:rsidR="00BB214F" w:rsidRDefault="00BB214F" w:rsidP="00BB214F">
      <w:r>
        <w:t xml:space="preserve">        </w:t>
      </w:r>
      <w:proofErr w:type="spellStart"/>
      <w:r>
        <w:t>System.out.println</w:t>
      </w:r>
      <w:proofErr w:type="spellEnd"/>
      <w:r>
        <w:t>("The animal makes a sound."</w:t>
      </w:r>
      <w:proofErr w:type="gramStart"/>
      <w:r>
        <w:t>);</w:t>
      </w:r>
      <w:proofErr w:type="gramEnd"/>
    </w:p>
    <w:p w14:paraId="479D571D" w14:textId="77777777" w:rsidR="00BB214F" w:rsidRDefault="00BB214F" w:rsidP="00BB214F">
      <w:r>
        <w:t xml:space="preserve">    }</w:t>
      </w:r>
    </w:p>
    <w:p w14:paraId="7A23D0F8" w14:textId="77777777" w:rsidR="00BB214F" w:rsidRDefault="00BB214F" w:rsidP="00BB214F">
      <w:r>
        <w:t>}</w:t>
      </w:r>
    </w:p>
    <w:p w14:paraId="4B14A757" w14:textId="77777777" w:rsidR="00BB214F" w:rsidRDefault="00BB214F" w:rsidP="00BB214F"/>
    <w:p w14:paraId="726487FF" w14:textId="77777777" w:rsidR="00BB214F" w:rsidRDefault="00BB214F" w:rsidP="00BB214F">
      <w:r>
        <w:t>class Dog extends Animal {</w:t>
      </w:r>
    </w:p>
    <w:p w14:paraId="15C24836" w14:textId="77777777" w:rsidR="00BB214F" w:rsidRDefault="00BB214F" w:rsidP="00BB214F">
      <w:r>
        <w:t xml:space="preserve">    @Override</w:t>
      </w:r>
    </w:p>
    <w:p w14:paraId="5958FBC9" w14:textId="77777777" w:rsidR="00BB214F" w:rsidRDefault="00BB214F" w:rsidP="00BB214F">
      <w:r>
        <w:t xml:space="preserve">    public void </w:t>
      </w:r>
      <w:proofErr w:type="gramStart"/>
      <w:r>
        <w:t>speak(</w:t>
      </w:r>
      <w:proofErr w:type="gramEnd"/>
      <w:r>
        <w:t>) {</w:t>
      </w:r>
    </w:p>
    <w:p w14:paraId="45C02264" w14:textId="77777777" w:rsidR="00BB214F" w:rsidRDefault="00BB214F" w:rsidP="00BB214F">
      <w:r>
        <w:t xml:space="preserve">        </w:t>
      </w:r>
      <w:proofErr w:type="spellStart"/>
      <w:r>
        <w:t>System.out.println</w:t>
      </w:r>
      <w:proofErr w:type="spellEnd"/>
      <w:r>
        <w:t>("Woof"</w:t>
      </w:r>
      <w:proofErr w:type="gramStart"/>
      <w:r>
        <w:t>);</w:t>
      </w:r>
      <w:proofErr w:type="gramEnd"/>
    </w:p>
    <w:p w14:paraId="76F41E08" w14:textId="77777777" w:rsidR="00BB214F" w:rsidRDefault="00BB214F" w:rsidP="00BB214F">
      <w:r>
        <w:t xml:space="preserve">    }</w:t>
      </w:r>
    </w:p>
    <w:p w14:paraId="0E311298" w14:textId="77777777" w:rsidR="00BB214F" w:rsidRDefault="00BB214F" w:rsidP="00BB214F">
      <w:r>
        <w:t>}</w:t>
      </w:r>
    </w:p>
    <w:p w14:paraId="0BA30419" w14:textId="77777777" w:rsidR="00BB214F" w:rsidRDefault="00BB214F" w:rsidP="00BB214F"/>
    <w:p w14:paraId="07E0F360" w14:textId="77777777" w:rsidR="00BB214F" w:rsidRDefault="00BB214F" w:rsidP="00BB214F">
      <w:r>
        <w:t>class Cat extends Animal {</w:t>
      </w:r>
    </w:p>
    <w:p w14:paraId="5BE55781" w14:textId="77777777" w:rsidR="00BB214F" w:rsidRDefault="00BB214F" w:rsidP="00BB214F">
      <w:r>
        <w:t xml:space="preserve">    @Override</w:t>
      </w:r>
    </w:p>
    <w:p w14:paraId="085AE175" w14:textId="77777777" w:rsidR="00BB214F" w:rsidRDefault="00BB214F" w:rsidP="00BB214F">
      <w:r>
        <w:t xml:space="preserve">    public void </w:t>
      </w:r>
      <w:proofErr w:type="gramStart"/>
      <w:r>
        <w:t>speak(</w:t>
      </w:r>
      <w:proofErr w:type="gramEnd"/>
      <w:r>
        <w:t>) {</w:t>
      </w:r>
    </w:p>
    <w:p w14:paraId="21880711" w14:textId="77777777" w:rsidR="00BB214F" w:rsidRDefault="00BB214F" w:rsidP="00BB214F">
      <w:r>
        <w:t xml:space="preserve">        </w:t>
      </w:r>
      <w:proofErr w:type="spellStart"/>
      <w:r>
        <w:t>System.out.println</w:t>
      </w:r>
      <w:proofErr w:type="spellEnd"/>
      <w:r>
        <w:t>("Meow"</w:t>
      </w:r>
      <w:proofErr w:type="gramStart"/>
      <w:r>
        <w:t>);</w:t>
      </w:r>
      <w:proofErr w:type="gramEnd"/>
    </w:p>
    <w:p w14:paraId="7A83EE8A" w14:textId="77777777" w:rsidR="00BB214F" w:rsidRDefault="00BB214F" w:rsidP="00BB214F">
      <w:r>
        <w:t xml:space="preserve">    }</w:t>
      </w:r>
    </w:p>
    <w:p w14:paraId="32631C65" w14:textId="77777777" w:rsidR="00BB214F" w:rsidRDefault="00BB214F" w:rsidP="00BB214F">
      <w:r>
        <w:t>}</w:t>
      </w:r>
    </w:p>
    <w:p w14:paraId="1F4516B3" w14:textId="77777777" w:rsidR="00BB214F" w:rsidRDefault="00BB214F" w:rsidP="00BB214F"/>
    <w:p w14:paraId="388499DC" w14:textId="77777777" w:rsidR="00BB214F" w:rsidRDefault="00BB214F" w:rsidP="00BB214F">
      <w:r>
        <w:t xml:space="preserve">public class </w:t>
      </w:r>
      <w:proofErr w:type="spellStart"/>
      <w:r>
        <w:t>TestPolymorphism</w:t>
      </w:r>
      <w:proofErr w:type="spellEnd"/>
      <w:r>
        <w:t xml:space="preserve"> {</w:t>
      </w:r>
    </w:p>
    <w:p w14:paraId="520F55AD" w14:textId="77777777" w:rsidR="00BB214F" w:rsidRDefault="00BB214F" w:rsidP="00BB214F">
      <w:r>
        <w:t xml:space="preserve">    public static void </w:t>
      </w:r>
      <w:proofErr w:type="gramStart"/>
      <w:r>
        <w:t>main(String[</w:t>
      </w:r>
      <w:proofErr w:type="gramEnd"/>
      <w:r>
        <w:t xml:space="preserve">] </w:t>
      </w:r>
      <w:proofErr w:type="spellStart"/>
      <w:r>
        <w:t>args</w:t>
      </w:r>
      <w:proofErr w:type="spellEnd"/>
      <w:r>
        <w:t>) {</w:t>
      </w:r>
    </w:p>
    <w:p w14:paraId="3156B600" w14:textId="77777777" w:rsidR="00BB214F" w:rsidRDefault="00BB214F" w:rsidP="00BB214F"/>
    <w:p w14:paraId="6690E3E8" w14:textId="77777777" w:rsidR="00BB214F" w:rsidRDefault="00BB214F" w:rsidP="00BB214F">
      <w:r>
        <w:t xml:space="preserve">        Animal a1 = new </w:t>
      </w:r>
      <w:proofErr w:type="gramStart"/>
      <w:r>
        <w:t>Dog();</w:t>
      </w:r>
      <w:proofErr w:type="gramEnd"/>
    </w:p>
    <w:p w14:paraId="5F84272D" w14:textId="77777777" w:rsidR="00BB214F" w:rsidRDefault="00BB214F" w:rsidP="00BB214F">
      <w:r>
        <w:t xml:space="preserve">        Animal a2 = new </w:t>
      </w:r>
      <w:proofErr w:type="gramStart"/>
      <w:r>
        <w:t>Cat();</w:t>
      </w:r>
      <w:proofErr w:type="gramEnd"/>
    </w:p>
    <w:p w14:paraId="6BDFD8C4" w14:textId="77777777" w:rsidR="00BB214F" w:rsidRDefault="00BB214F" w:rsidP="00BB214F"/>
    <w:p w14:paraId="058BB4DE" w14:textId="77777777" w:rsidR="00BB214F" w:rsidRDefault="00BB214F" w:rsidP="00BB214F">
      <w:r>
        <w:t xml:space="preserve">        a</w:t>
      </w:r>
      <w:proofErr w:type="gramStart"/>
      <w:r>
        <w:t>1.speak</w:t>
      </w:r>
      <w:proofErr w:type="gramEnd"/>
      <w:r>
        <w:t>(); // Woof</w:t>
      </w:r>
    </w:p>
    <w:p w14:paraId="5BA65E12" w14:textId="77777777" w:rsidR="00BB214F" w:rsidRDefault="00BB214F" w:rsidP="00BB214F">
      <w:r>
        <w:lastRenderedPageBreak/>
        <w:t xml:space="preserve">        a</w:t>
      </w:r>
      <w:proofErr w:type="gramStart"/>
      <w:r>
        <w:t>2.speak</w:t>
      </w:r>
      <w:proofErr w:type="gramEnd"/>
      <w:r>
        <w:t>(); // Meow</w:t>
      </w:r>
    </w:p>
    <w:p w14:paraId="1873C5F0" w14:textId="77777777" w:rsidR="00BB214F" w:rsidRDefault="00BB214F" w:rsidP="00BB214F">
      <w:r>
        <w:t xml:space="preserve">    }</w:t>
      </w:r>
    </w:p>
    <w:p w14:paraId="52503EF6" w14:textId="2C7D4328" w:rsidR="00BB214F" w:rsidRDefault="00BB214F" w:rsidP="00BB214F">
      <w:r>
        <w:t>}</w:t>
      </w:r>
    </w:p>
    <w:p w14:paraId="3F266793" w14:textId="5A31F9AF" w:rsidR="00BB214F" w:rsidRPr="00BB214F" w:rsidRDefault="00BB214F" w:rsidP="00BB214F">
      <w:r>
        <w:t xml:space="preserve">In this, the Animal is the parent and the Dog and Cat are subclasses.  When you run the program, and you ask the “animal” to speak you don’t need to ask it what </w:t>
      </w:r>
      <w:r>
        <w:rPr>
          <w:i/>
          <w:iCs/>
        </w:rPr>
        <w:t>type</w:t>
      </w:r>
      <w:r>
        <w:t xml:space="preserve"> of animal it is, you just call the `speak` function, and the animal makes it sound (Meow or Woof).</w:t>
      </w:r>
    </w:p>
    <w:p w14:paraId="6E5EFE42" w14:textId="499E2077" w:rsidR="00BB214F" w:rsidRDefault="00BB214F" w:rsidP="00BB214F">
      <w:pPr>
        <w:rPr>
          <w:rStyle w:val="IntenseReference"/>
        </w:rPr>
      </w:pPr>
      <w:r>
        <w:rPr>
          <w:rStyle w:val="IntenseReference"/>
        </w:rPr>
        <w:t>Why:</w:t>
      </w:r>
    </w:p>
    <w:p w14:paraId="5A4909D1" w14:textId="63E26628" w:rsidR="00BB214F" w:rsidRDefault="00BB214F" w:rsidP="00BB214F">
      <w:r>
        <w:t>Polymorphism provides:</w:t>
      </w:r>
    </w:p>
    <w:p w14:paraId="0FDC9223" w14:textId="7F75F9FF" w:rsidR="00BB214F" w:rsidRDefault="00BB214F" w:rsidP="00BB214F">
      <w:pPr>
        <w:pStyle w:val="ListParagraph"/>
        <w:numPr>
          <w:ilvl w:val="0"/>
          <w:numId w:val="4"/>
        </w:numPr>
      </w:pPr>
      <w:r>
        <w:t>Flexibility</w:t>
      </w:r>
    </w:p>
    <w:p w14:paraId="5302468B" w14:textId="6C04BA4C" w:rsidR="00BB214F" w:rsidRDefault="00BB214F" w:rsidP="00BB214F">
      <w:pPr>
        <w:pStyle w:val="ListParagraph"/>
        <w:numPr>
          <w:ilvl w:val="0"/>
          <w:numId w:val="4"/>
        </w:numPr>
      </w:pPr>
      <w:r>
        <w:t>Extensibility</w:t>
      </w:r>
    </w:p>
    <w:p w14:paraId="0B9815CC" w14:textId="0C6BEFD2" w:rsidR="00BB214F" w:rsidRDefault="00BB214F" w:rsidP="00BB214F">
      <w:pPr>
        <w:pStyle w:val="ListParagraph"/>
        <w:numPr>
          <w:ilvl w:val="0"/>
          <w:numId w:val="4"/>
        </w:numPr>
      </w:pPr>
      <w:r>
        <w:t>Cleaner code architecture</w:t>
      </w:r>
    </w:p>
    <w:p w14:paraId="7192EAB7" w14:textId="23DC08A8" w:rsidR="00BB214F" w:rsidRDefault="00BB214F" w:rsidP="00BB214F">
      <w:pPr>
        <w:pStyle w:val="ListParagraph"/>
        <w:numPr>
          <w:ilvl w:val="0"/>
          <w:numId w:val="4"/>
        </w:numPr>
      </w:pPr>
      <w:r>
        <w:t>Reduced conditional logic</w:t>
      </w:r>
    </w:p>
    <w:p w14:paraId="3078D2A7" w14:textId="5397B746" w:rsidR="00BB214F" w:rsidRDefault="00BB214F" w:rsidP="00BB214F">
      <w:r>
        <w:t>Instead of writing:</w:t>
      </w:r>
    </w:p>
    <w:p w14:paraId="263619CD" w14:textId="77777777" w:rsidR="00BB214F" w:rsidRDefault="00BB214F" w:rsidP="00BB214F">
      <w:r>
        <w:t xml:space="preserve">if (animal </w:t>
      </w:r>
      <w:proofErr w:type="spellStart"/>
      <w:r>
        <w:t>instanceof</w:t>
      </w:r>
      <w:proofErr w:type="spellEnd"/>
      <w:r>
        <w:t xml:space="preserve"> Dog) </w:t>
      </w:r>
      <w:proofErr w:type="gramStart"/>
      <w:r>
        <w:t>{ ...</w:t>
      </w:r>
      <w:proofErr w:type="gramEnd"/>
      <w:r>
        <w:t xml:space="preserve"> }</w:t>
      </w:r>
    </w:p>
    <w:p w14:paraId="0565A955" w14:textId="7E5EEC91" w:rsidR="00BB214F" w:rsidRDefault="00BB214F" w:rsidP="00BB214F">
      <w:r>
        <w:t xml:space="preserve">else if (animal </w:t>
      </w:r>
      <w:proofErr w:type="spellStart"/>
      <w:r>
        <w:t>instanceof</w:t>
      </w:r>
      <w:proofErr w:type="spellEnd"/>
      <w:r>
        <w:t xml:space="preserve"> Cat) </w:t>
      </w:r>
      <w:proofErr w:type="gramStart"/>
      <w:r>
        <w:t>{ ...</w:t>
      </w:r>
      <w:proofErr w:type="gramEnd"/>
      <w:r>
        <w:t xml:space="preserve"> }</w:t>
      </w:r>
    </w:p>
    <w:p w14:paraId="281DC2ED" w14:textId="77777777" w:rsidR="00BB214F" w:rsidRDefault="00BB214F" w:rsidP="00BB214F"/>
    <w:p w14:paraId="5A007F38" w14:textId="1AA66559" w:rsidR="00BB214F" w:rsidRDefault="00BB214F" w:rsidP="00BB214F">
      <w:r>
        <w:t>You rely on method overriding and let the JVM resolve behavior.</w:t>
      </w:r>
    </w:p>
    <w:p w14:paraId="63D82637" w14:textId="7C8AC5BE" w:rsidR="00BB214F" w:rsidRDefault="00BB214F" w:rsidP="00BB214F">
      <w:r>
        <w:t>It allows systems to scale easily:</w:t>
      </w:r>
    </w:p>
    <w:p w14:paraId="6A6D2822" w14:textId="72D115FD" w:rsidR="00BB214F" w:rsidRDefault="00BB214F" w:rsidP="00BB214F">
      <w:pPr>
        <w:pStyle w:val="ListParagraph"/>
        <w:numPr>
          <w:ilvl w:val="0"/>
          <w:numId w:val="5"/>
        </w:numPr>
      </w:pPr>
      <w:r>
        <w:t>New subclasses can be added</w:t>
      </w:r>
    </w:p>
    <w:p w14:paraId="1D33C843" w14:textId="5A457070" w:rsidR="00BB214F" w:rsidRDefault="00BB214F" w:rsidP="00BB214F">
      <w:pPr>
        <w:pStyle w:val="ListParagraph"/>
        <w:numPr>
          <w:ilvl w:val="0"/>
          <w:numId w:val="5"/>
        </w:numPr>
      </w:pPr>
      <w:r>
        <w:t>Existing code does not need modification</w:t>
      </w:r>
    </w:p>
    <w:p w14:paraId="3561F6DB" w14:textId="4389763C" w:rsidR="00BB214F" w:rsidRDefault="00BB214F" w:rsidP="00BB214F">
      <w:pPr>
        <w:pStyle w:val="ListParagraph"/>
        <w:numPr>
          <w:ilvl w:val="0"/>
          <w:numId w:val="5"/>
        </w:numPr>
      </w:pPr>
      <w:r>
        <w:t>Behavior varies without changing the interface</w:t>
      </w:r>
    </w:p>
    <w:p w14:paraId="23C67ECA" w14:textId="0A47EDD4" w:rsidR="004C2777" w:rsidRPr="004C2777" w:rsidRDefault="00BB214F" w:rsidP="00BB214F">
      <w:pPr>
        <w:rPr>
          <w:rStyle w:val="IntenseReference"/>
        </w:rPr>
      </w:pPr>
      <w:r>
        <w:t>Polymorphism is a core principle behind framework design, API extensibility, and enterprise software architecture.</w:t>
      </w: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47713"/>
    <w:multiLevelType w:val="hybridMultilevel"/>
    <w:tmpl w:val="D172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E205A"/>
    <w:multiLevelType w:val="hybridMultilevel"/>
    <w:tmpl w:val="C4A4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BA353B"/>
    <w:multiLevelType w:val="hybridMultilevel"/>
    <w:tmpl w:val="C892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E8752E"/>
    <w:multiLevelType w:val="hybridMultilevel"/>
    <w:tmpl w:val="7738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8E7B8B"/>
    <w:multiLevelType w:val="hybridMultilevel"/>
    <w:tmpl w:val="C192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057218">
    <w:abstractNumId w:val="1"/>
  </w:num>
  <w:num w:numId="2" w16cid:durableId="557402759">
    <w:abstractNumId w:val="3"/>
  </w:num>
  <w:num w:numId="3" w16cid:durableId="1877237143">
    <w:abstractNumId w:val="2"/>
  </w:num>
  <w:num w:numId="4" w16cid:durableId="682588260">
    <w:abstractNumId w:val="4"/>
  </w:num>
  <w:num w:numId="5" w16cid:durableId="20776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4F"/>
    <w:rsid w:val="00142DF8"/>
    <w:rsid w:val="00423563"/>
    <w:rsid w:val="004C2777"/>
    <w:rsid w:val="008C1C22"/>
    <w:rsid w:val="00927BD1"/>
    <w:rsid w:val="009541C9"/>
    <w:rsid w:val="00A30DF6"/>
    <w:rsid w:val="00B07540"/>
    <w:rsid w:val="00B54BB0"/>
    <w:rsid w:val="00B76BB8"/>
    <w:rsid w:val="00BB214F"/>
    <w:rsid w:val="00C8423B"/>
    <w:rsid w:val="00CE2A71"/>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36B10"/>
  <w15:chartTrackingRefBased/>
  <w15:docId w15:val="{F8B4DB97-8CA8-E740-ADFC-E8BB5AF8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HTMLCode">
    <w:name w:val="HTML Code"/>
    <w:basedOn w:val="DefaultParagraphFont"/>
    <w:uiPriority w:val="99"/>
    <w:semiHidden/>
    <w:unhideWhenUsed/>
    <w:rsid w:val="00BB2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11</TotalTime>
  <Pages>4</Pages>
  <Words>271</Words>
  <Characters>2713</Characters>
  <Application>Microsoft Office Word</Application>
  <DocSecurity>0</DocSecurity>
  <Lines>271</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2026-02-16T16:49:00Z</dcterms:created>
  <dcterms:modified xsi:type="dcterms:W3CDTF">2026-02-16T17:08:00Z</dcterms:modified>
</cp:coreProperties>
</file>