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EB90" w14:textId="0AAC3B03" w:rsidR="00B54BB0" w:rsidRDefault="00000A66" w:rsidP="00000A66">
      <w:pPr>
        <w:pStyle w:val="Heading1"/>
        <w:jc w:val="center"/>
      </w:pPr>
      <w:r>
        <w:t xml:space="preserve">Assignment </w:t>
      </w:r>
      <w:r w:rsidR="009F7835">
        <w:t>1.3</w:t>
      </w:r>
    </w:p>
    <w:p w14:paraId="4D51F0D1" w14:textId="77777777" w:rsidR="00000A66" w:rsidRDefault="008527FA" w:rsidP="008527FA">
      <w:pPr>
        <w:jc w:val="center"/>
      </w:pPr>
      <w:hyperlink r:id="rId6" w:history="1">
        <w:r w:rsidRPr="008527FA">
          <w:rPr>
            <w:rStyle w:val="Hyperlink"/>
          </w:rPr>
          <w:t>Robert Breutzmann's CSD402 GitHub</w:t>
        </w:r>
      </w:hyperlink>
    </w:p>
    <w:p w14:paraId="6F14BBD4" w14:textId="77777777" w:rsidR="009F7835" w:rsidRDefault="009F7835" w:rsidP="008527FA">
      <w:pPr>
        <w:jc w:val="center"/>
      </w:pPr>
    </w:p>
    <w:p w14:paraId="2A0958CD" w14:textId="0DD4069F" w:rsidR="009F7835" w:rsidRDefault="009F7835" w:rsidP="008527FA">
      <w:pPr>
        <w:jc w:val="center"/>
      </w:pPr>
      <w:r>
        <w:t>Java Install Proof Screenshot (Terminal &lt;java -version&gt;)</w:t>
      </w:r>
    </w:p>
    <w:p w14:paraId="43D5599B" w14:textId="1DF36646" w:rsidR="009F7835" w:rsidRDefault="009F7835" w:rsidP="008527FA">
      <w:pPr>
        <w:jc w:val="center"/>
      </w:pPr>
      <w:r>
        <w:rPr>
          <w:noProof/>
        </w:rPr>
        <w:drawing>
          <wp:inline distT="0" distB="0" distL="0" distR="0" wp14:anchorId="1DA75E27" wp14:editId="3BA68DC6">
            <wp:extent cx="5943600" cy="748030"/>
            <wp:effectExtent l="0" t="0" r="0" b="1270"/>
            <wp:docPr id="168783509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35099" name="Picture 1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7B3E" w14:textId="77777777" w:rsidR="009F7835" w:rsidRDefault="009F7835" w:rsidP="008527FA">
      <w:pPr>
        <w:jc w:val="center"/>
      </w:pPr>
    </w:p>
    <w:p w14:paraId="6C6E2E67" w14:textId="368E2297" w:rsidR="009F7835" w:rsidRDefault="009F7835" w:rsidP="008527FA">
      <w:pPr>
        <w:jc w:val="center"/>
      </w:pPr>
      <w:r>
        <w:t>JavaFX Install Proof</w:t>
      </w:r>
    </w:p>
    <w:p w14:paraId="5ADCE4BC" w14:textId="4380B8B8" w:rsidR="009F7835" w:rsidRDefault="009F7835" w:rsidP="008527FA">
      <w:pPr>
        <w:jc w:val="center"/>
      </w:pPr>
      <w:r>
        <w:t>(I used CoPilot to create a simple program like your HelloWorld program in your video that displays a box that has “Hello Professor, JavaFX successfully installed”)</w:t>
      </w:r>
    </w:p>
    <w:p w14:paraId="5B90655B" w14:textId="3C3B5385" w:rsidR="008527FA" w:rsidRPr="00000A66" w:rsidRDefault="009F7835" w:rsidP="009F7835">
      <w:pPr>
        <w:jc w:val="center"/>
      </w:pPr>
      <w:r>
        <w:rPr>
          <w:noProof/>
        </w:rPr>
        <w:drawing>
          <wp:inline distT="0" distB="0" distL="0" distR="0" wp14:anchorId="4759FCE1" wp14:editId="4AFFE5A4">
            <wp:extent cx="5943600" cy="4406900"/>
            <wp:effectExtent l="0" t="0" r="0" b="0"/>
            <wp:docPr id="2109431953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1953" name="Picture 2" descr="A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7FA" w:rsidRPr="00000A66" w:rsidSect="008527FA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64EFB" w14:textId="77777777" w:rsidR="00F4719B" w:rsidRDefault="00F4719B" w:rsidP="00000A66">
      <w:pPr>
        <w:spacing w:after="0" w:line="240" w:lineRule="auto"/>
      </w:pPr>
      <w:r>
        <w:separator/>
      </w:r>
    </w:p>
  </w:endnote>
  <w:endnote w:type="continuationSeparator" w:id="0">
    <w:p w14:paraId="4BA97679" w14:textId="77777777" w:rsidR="00F4719B" w:rsidRDefault="00F4719B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3764C" w14:textId="77777777" w:rsidR="00F4719B" w:rsidRDefault="00F4719B" w:rsidP="00000A66">
      <w:pPr>
        <w:spacing w:after="0" w:line="240" w:lineRule="auto"/>
      </w:pPr>
      <w:r>
        <w:separator/>
      </w:r>
    </w:p>
  </w:footnote>
  <w:footnote w:type="continuationSeparator" w:id="0">
    <w:p w14:paraId="66400E1C" w14:textId="77777777" w:rsidR="00F4719B" w:rsidRDefault="00F4719B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06126889"/>
      <w:docPartObj>
        <w:docPartGallery w:val="Page Numbers (Top of Page)"/>
        <w:docPartUnique/>
      </w:docPartObj>
    </w:sdtPr>
    <w:sdtContent>
      <w:p w14:paraId="1C9C6A0A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79CC2BF" w14:textId="77777777" w:rsidR="008527FA" w:rsidRDefault="008527FA" w:rsidP="008527FA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88011376"/>
      <w:docPartObj>
        <w:docPartGallery w:val="Page Numbers (Top of Page)"/>
        <w:docPartUnique/>
      </w:docPartObj>
    </w:sdtPr>
    <w:sdtContent>
      <w:p w14:paraId="4387B3F6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80FAA0D" w14:textId="77777777" w:rsidR="008527FA" w:rsidRDefault="00000A66" w:rsidP="008527FA">
    <w:pPr>
      <w:pStyle w:val="Header"/>
      <w:ind w:firstLine="360"/>
    </w:pPr>
    <w:r>
      <w:t>Breutzmann</w:t>
    </w:r>
  </w:p>
  <w:p w14:paraId="1BFB8BB8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41417" w14:textId="77777777" w:rsidR="008527FA" w:rsidRDefault="008527FA" w:rsidP="008527FA">
    <w:pPr>
      <w:pStyle w:val="Header"/>
    </w:pPr>
    <w:r>
      <w:t>Breutzmann, Robert</w:t>
    </w:r>
  </w:p>
  <w:p w14:paraId="2CD39CB6" w14:textId="77777777" w:rsidR="008527FA" w:rsidRDefault="008527FA" w:rsidP="008527FA">
    <w:pPr>
      <w:pStyle w:val="Header"/>
    </w:pPr>
    <w:r>
      <w:t>CSD 402 – Java for Programmers</w:t>
    </w:r>
  </w:p>
  <w:p w14:paraId="4D2FAA3D" w14:textId="77777777" w:rsidR="006240ED" w:rsidRDefault="008527FA">
    <w:pPr>
      <w:pStyle w:val="Header"/>
    </w:pPr>
    <w:r>
      <w:t xml:space="preserve">Due Date: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35"/>
    <w:rsid w:val="00000A66"/>
    <w:rsid w:val="00142DF8"/>
    <w:rsid w:val="00163E06"/>
    <w:rsid w:val="00423563"/>
    <w:rsid w:val="006240ED"/>
    <w:rsid w:val="008527FA"/>
    <w:rsid w:val="008C2583"/>
    <w:rsid w:val="008C5B28"/>
    <w:rsid w:val="00927BD1"/>
    <w:rsid w:val="009541C9"/>
    <w:rsid w:val="009F7835"/>
    <w:rsid w:val="00A30DF6"/>
    <w:rsid w:val="00B07540"/>
    <w:rsid w:val="00B54BB0"/>
    <w:rsid w:val="00B76BB8"/>
    <w:rsid w:val="00C35456"/>
    <w:rsid w:val="00C8423B"/>
    <w:rsid w:val="00CF6A09"/>
    <w:rsid w:val="00E042DE"/>
    <w:rsid w:val="00E4617B"/>
    <w:rsid w:val="00F4719B"/>
    <w:rsid w:val="00FA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ED0AC"/>
  <w15:chartTrackingRefBased/>
  <w15:docId w15:val="{8C3EDA79-BF31-3547-ACD6-0EECA6E95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8527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7FA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852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obbyJoeCool/CSD-402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402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402 Assignment Template.dotx</Template>
  <TotalTime>2</TotalTime>
  <Pages>1</Pages>
  <Words>62</Words>
  <Characters>291</Characters>
  <Application>Microsoft Office Word</Application>
  <DocSecurity>0</DocSecurity>
  <Lines>5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2026-01-16T15:27:00Z</dcterms:created>
  <dcterms:modified xsi:type="dcterms:W3CDTF">2026-01-16T15:30:00Z</dcterms:modified>
</cp:coreProperties>
</file>